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5395"/>
        <w:gridCol w:w="5395"/>
      </w:tblGrid>
      <w:tr w:rsidR="00A81248" w:rsidRPr="003A798E" w14:paraId="4BCD5116" w14:textId="77777777" w:rsidTr="00FB65B8">
        <w:tc>
          <w:tcPr>
            <w:tcW w:w="5395" w:type="dxa"/>
          </w:tcPr>
          <w:p w14:paraId="12721131" w14:textId="77777777" w:rsidR="00A81248" w:rsidRPr="003A798E" w:rsidRDefault="00A81248" w:rsidP="00A81248">
            <w:pPr>
              <w:pStyle w:val="GraphicAnchor"/>
            </w:pPr>
          </w:p>
        </w:tc>
        <w:tc>
          <w:tcPr>
            <w:tcW w:w="5395" w:type="dxa"/>
          </w:tcPr>
          <w:p w14:paraId="3D0A362E" w14:textId="77777777" w:rsidR="00A81248" w:rsidRPr="003A798E" w:rsidRDefault="00A81248" w:rsidP="00A81248">
            <w:pPr>
              <w:pStyle w:val="GraphicAnchor"/>
            </w:pPr>
          </w:p>
        </w:tc>
      </w:tr>
      <w:tr w:rsidR="00A81248" w:rsidRPr="003A798E" w14:paraId="2D194355" w14:textId="77777777" w:rsidTr="00FB65B8">
        <w:trPr>
          <w:trHeight w:val="2719"/>
        </w:trPr>
        <w:tc>
          <w:tcPr>
            <w:tcW w:w="5395" w:type="dxa"/>
          </w:tcPr>
          <w:p w14:paraId="24539206" w14:textId="77777777" w:rsidR="00A81248" w:rsidRDefault="00F72521" w:rsidP="00F72521">
            <w:pPr>
              <w:pStyle w:val="Heading1"/>
            </w:pPr>
            <w:r w:rsidRPr="002C784C">
              <w:t>ICIN Bank</w:t>
            </w:r>
            <w:r>
              <w:t xml:space="preserve"> </w:t>
            </w:r>
          </w:p>
          <w:p w14:paraId="1EAC92AF" w14:textId="2C935C90" w:rsidR="00F72521" w:rsidRPr="00F72521" w:rsidRDefault="00F72521" w:rsidP="00F72521">
            <w:r>
              <w:t>ScreenShots</w:t>
            </w:r>
          </w:p>
        </w:tc>
        <w:tc>
          <w:tcPr>
            <w:tcW w:w="5395" w:type="dxa"/>
          </w:tcPr>
          <w:p w14:paraId="5D84074F" w14:textId="77777777" w:rsidR="00A81248" w:rsidRPr="003A798E" w:rsidRDefault="00A81248"/>
        </w:tc>
      </w:tr>
      <w:tr w:rsidR="00A81248" w:rsidRPr="003A798E" w14:paraId="4FEDCA62" w14:textId="77777777" w:rsidTr="00FB65B8">
        <w:trPr>
          <w:trHeight w:val="8059"/>
        </w:trPr>
        <w:tc>
          <w:tcPr>
            <w:tcW w:w="5395" w:type="dxa"/>
          </w:tcPr>
          <w:p w14:paraId="3D38E15B" w14:textId="77777777" w:rsidR="00A81248" w:rsidRPr="003A798E" w:rsidRDefault="00A81248"/>
        </w:tc>
        <w:tc>
          <w:tcPr>
            <w:tcW w:w="5395" w:type="dxa"/>
          </w:tcPr>
          <w:p w14:paraId="4A2A32DB" w14:textId="77777777" w:rsidR="00A81248" w:rsidRPr="003A798E" w:rsidRDefault="00A81248"/>
        </w:tc>
      </w:tr>
      <w:tr w:rsidR="00F72521" w:rsidRPr="003A798E" w14:paraId="33C5A579" w14:textId="77777777" w:rsidTr="00FB65B8">
        <w:trPr>
          <w:trHeight w:val="1299"/>
        </w:trPr>
        <w:tc>
          <w:tcPr>
            <w:tcW w:w="5395" w:type="dxa"/>
          </w:tcPr>
          <w:p w14:paraId="7079EEBC" w14:textId="77777777" w:rsidR="00F72521" w:rsidRPr="003A798E" w:rsidRDefault="00F72521" w:rsidP="00F72521"/>
        </w:tc>
        <w:tc>
          <w:tcPr>
            <w:tcW w:w="5395" w:type="dxa"/>
          </w:tcPr>
          <w:p w14:paraId="7ACA08EF" w14:textId="627A8050" w:rsidR="00F72521" w:rsidRPr="003A798E" w:rsidRDefault="00F72521" w:rsidP="00F72521">
            <w:pPr>
              <w:pStyle w:val="Heading2"/>
            </w:pPr>
            <w:r w:rsidRPr="0020609C">
              <w:t>Sameer Safdar Khan</w:t>
            </w:r>
          </w:p>
        </w:tc>
      </w:tr>
      <w:tr w:rsidR="00F72521" w:rsidRPr="003A798E" w14:paraId="032F3B84" w14:textId="77777777" w:rsidTr="00FB65B8">
        <w:trPr>
          <w:trHeight w:val="1402"/>
        </w:trPr>
        <w:tc>
          <w:tcPr>
            <w:tcW w:w="5395" w:type="dxa"/>
          </w:tcPr>
          <w:p w14:paraId="4069D51E" w14:textId="77777777" w:rsidR="00F72521" w:rsidRPr="003A798E" w:rsidRDefault="00F72521" w:rsidP="00F72521"/>
        </w:tc>
        <w:tc>
          <w:tcPr>
            <w:tcW w:w="5395" w:type="dxa"/>
          </w:tcPr>
          <w:p w14:paraId="261B5F99" w14:textId="003CB051" w:rsidR="00F72521" w:rsidRPr="003A798E" w:rsidRDefault="00F72521" w:rsidP="00F72521">
            <w:pPr>
              <w:pStyle w:val="Heading2"/>
            </w:pPr>
          </w:p>
        </w:tc>
      </w:tr>
    </w:tbl>
    <w:p w14:paraId="460ADCA4" w14:textId="77777777" w:rsidR="000C4ED1" w:rsidRPr="003A798E" w:rsidRDefault="006F508F">
      <w:r w:rsidRPr="003A798E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E7DF3A7" wp14:editId="40F95271">
                <wp:simplePos x="0" y="0"/>
                <wp:positionH relativeFrom="margin">
                  <wp:posOffset>-460375</wp:posOffset>
                </wp:positionH>
                <wp:positionV relativeFrom="page">
                  <wp:posOffset>13970</wp:posOffset>
                </wp:positionV>
                <wp:extent cx="7772400" cy="10054800"/>
                <wp:effectExtent l="0" t="0" r="0" b="3810"/>
                <wp:wrapNone/>
                <wp:docPr id="2" name="Group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405C8564-9AA1-3741-A518-06A1556F88BC}"/>
                    </a:ext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4800"/>
                          <a:chOff x="0" y="0"/>
                          <a:chExt cx="7771132" cy="10053322"/>
                        </a:xfrm>
                      </wpg:grpSpPr>
                      <wps:wsp>
                        <wps:cNvPr id="3" name="Shape"/>
                        <wps:cNvSpPr/>
                        <wps:spPr>
                          <a:xfrm>
                            <a:off x="0" y="2552701"/>
                            <a:ext cx="5845812" cy="7500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687"/>
                                </a:moveTo>
                                <a:lnTo>
                                  <a:pt x="0" y="21600"/>
                                </a:lnTo>
                                <a:lnTo>
                                  <a:pt x="1769" y="21600"/>
                                </a:lnTo>
                                <a:lnTo>
                                  <a:pt x="21600" y="6148"/>
                                </a:lnTo>
                                <a:lnTo>
                                  <a:pt x="137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85000"/>
                            </a:schemeClr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" name="Triangle"/>
                        <wps:cNvSpPr/>
                        <wps:spPr>
                          <a:xfrm>
                            <a:off x="0" y="2044700"/>
                            <a:ext cx="3907791" cy="78168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21600" y="108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" name="Shape"/>
                        <wps:cNvSpPr/>
                        <wps:spPr>
                          <a:xfrm>
                            <a:off x="0" y="0"/>
                            <a:ext cx="7771132" cy="903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467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3032"/>
                                </a:lnTo>
                                <a:lnTo>
                                  <a:pt x="21600" y="0"/>
                                </a:lnTo>
                                <a:lnTo>
                                  <a:pt x="170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23C47B" id="Group 1" o:spid="_x0000_s1026" alt="&quot;&quot;" style="position:absolute;margin-left:-36.25pt;margin-top:1.1pt;width:612pt;height:791.7pt;z-index:-251657216;mso-position-horizontal-relative:margin;mso-position-vertical-relative:page;mso-width-relative:margin;mso-height-relative:margin" coordsize="77711,10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">
                <v:shape id="Shape" o:spid="_x0000_s1027" style="position:absolute;top:25527;width:58458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" path="m,10687l,21600r1769,l21600,6148,13712,,,10687xe" fillcolor="#d8d8d8 [2732]" stroked="f" strokeweight="1pt">
                  <v:stroke miterlimit="4" joinstyle="miter"/>
                  <v:path arrowok="t" o:extrusionok="f" o:connecttype="custom" o:connectlocs="2922906,3750311;2922906,3750311;2922906,3750311;2922906,3750311" o:connectangles="0,90,180,270"/>
                </v:shape>
                <v:shape id="Triangle" o:spid="_x0000_s1028" style="position:absolute;top:20447;width:39077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" path="m,21600l21600,10802,,,,21600xe" fillcolor="#00c1c7 [3205]" stroked="f" strokeweight="1pt">
                  <v:stroke miterlimit="4" joinstyle="miter"/>
                  <v:path arrowok="t" o:extrusionok="f" o:connecttype="custom" o:connectlocs="1953896,3908426;1953896,3908426;1953896,3908426;1953896,3908426" o:connectangles="0,90,180,270"/>
                </v:shape>
                <v:shape id="Shape" o:spid="_x0000_s1029" style="position:absolute;width:77711;height:903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" path="m,14678r,6922l21600,3032,21600,,17075,,,14678xe" fillcolor="#123869 [3204]" stroked="f" strokeweight="1pt">
                  <v:stroke miterlimit="4" joinstyle="miter"/>
                  <v:path arrowok="t" o:extrusionok="f" o:connecttype="custom" o:connectlocs="3885566,4519931;3885566,4519931;3885566,4519931;3885566,4519931" o:connectangles="0,90,180,270"/>
                </v:shape>
                <w10:wrap anchorx="margin" anchory="page"/>
              </v:group>
            </w:pict>
          </mc:Fallback>
        </mc:AlternateContent>
      </w:r>
    </w:p>
    <w:p w14:paraId="55C559B7" w14:textId="77777777" w:rsidR="00FB65B8" w:rsidRPr="003A798E" w:rsidRDefault="00FB65B8" w:rsidP="00A24793"/>
    <w:p w14:paraId="0F0F95EE" w14:textId="77777777" w:rsidR="00A24793" w:rsidRPr="003A798E" w:rsidRDefault="00A24793" w:rsidP="00A24793"/>
    <w:p w14:paraId="415BAD46" w14:textId="77777777" w:rsidR="00A24793" w:rsidRPr="003A798E" w:rsidRDefault="00A24793"/>
    <w:p w14:paraId="3E7686D5" w14:textId="77777777" w:rsidR="00F72521" w:rsidRDefault="00F72521" w:rsidP="00F72521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>Project Name: ICIN Bank</w:t>
      </w:r>
    </w:p>
    <w:p w14:paraId="641F771D" w14:textId="77777777" w:rsidR="00F72521" w:rsidRDefault="00F72521" w:rsidP="00F72521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</w:p>
    <w:p w14:paraId="2629764B" w14:textId="77728D27" w:rsidR="00F72521" w:rsidRDefault="00F72521" w:rsidP="00F72521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 xml:space="preserve">Document Type: </w:t>
      </w:r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>Screenshots</w:t>
      </w:r>
    </w:p>
    <w:p w14:paraId="1FABDE29" w14:textId="77777777" w:rsidR="00F72521" w:rsidRDefault="00F72521" w:rsidP="00F72521"/>
    <w:p w14:paraId="1F76863D" w14:textId="77777777" w:rsidR="00F72521" w:rsidRDefault="00F72521" w:rsidP="00F72521"/>
    <w:p w14:paraId="2108A69B" w14:textId="77777777" w:rsidR="00F72521" w:rsidRDefault="00F72521" w:rsidP="00F72521"/>
    <w:p w14:paraId="63EC56FB" w14:textId="77777777" w:rsidR="00F72521" w:rsidRDefault="00F72521" w:rsidP="00F72521">
      <w:r>
        <w:t>Submitted By: Sameer Safdar Khan</w:t>
      </w:r>
    </w:p>
    <w:p w14:paraId="7CD1D0BE" w14:textId="77777777" w:rsidR="00F72521" w:rsidRDefault="00F72521" w:rsidP="00F72521"/>
    <w:p w14:paraId="18420901" w14:textId="77777777" w:rsidR="00F72521" w:rsidRDefault="00F72521" w:rsidP="00F72521"/>
    <w:p w14:paraId="38602822" w14:textId="77777777" w:rsidR="00F72521" w:rsidRDefault="00F72521" w:rsidP="00F72521"/>
    <w:p w14:paraId="5BF05FBD" w14:textId="77777777" w:rsidR="00F72521" w:rsidRDefault="00F72521" w:rsidP="00F72521">
      <w:r>
        <w:t xml:space="preserve">GitHub Repository: </w:t>
      </w:r>
      <w:hyperlink r:id="rId6" w:history="1">
        <w:r w:rsidRPr="002C784C">
          <w:rPr>
            <w:rStyle w:val="Hyperlink"/>
          </w:rPr>
          <w:t>https://github.com/Same</w:t>
        </w:r>
        <w:r w:rsidRPr="002C784C">
          <w:rPr>
            <w:rStyle w:val="Hyperlink"/>
          </w:rPr>
          <w:t>e</w:t>
        </w:r>
        <w:r w:rsidRPr="002C784C">
          <w:rPr>
            <w:rStyle w:val="Hyperlink"/>
          </w:rPr>
          <w:t>rKhan0411/ICIN_Bank.git</w:t>
        </w:r>
      </w:hyperlink>
    </w:p>
    <w:p w14:paraId="2F95C920" w14:textId="77777777" w:rsidR="00F72521" w:rsidRPr="003A798E" w:rsidRDefault="00F72521" w:rsidP="00F72521"/>
    <w:p w14:paraId="2051A6F2" w14:textId="77777777" w:rsidR="00F72521" w:rsidRPr="003A798E" w:rsidRDefault="00F72521" w:rsidP="00F72521"/>
    <w:p w14:paraId="777E4EFA" w14:textId="77777777" w:rsidR="00F72521" w:rsidRPr="003A798E" w:rsidRDefault="00F72521" w:rsidP="00F72521"/>
    <w:p w14:paraId="43A8CE72" w14:textId="77777777" w:rsidR="00F72521" w:rsidRDefault="00F72521" w:rsidP="00F72521">
      <w:r>
        <w:br w:type="page"/>
      </w:r>
    </w:p>
    <w:p w14:paraId="1C1220B8" w14:textId="0DC6000B" w:rsidR="00A81248" w:rsidRDefault="00A81248"/>
    <w:p w14:paraId="7FFC617C" w14:textId="5EC18CE1" w:rsidR="0014294C" w:rsidRDefault="0014294C">
      <w:r>
        <w:t>Admin Portal:</w:t>
      </w:r>
    </w:p>
    <w:p w14:paraId="42466F4D" w14:textId="2328B577" w:rsidR="0014294C" w:rsidRDefault="0014294C"/>
    <w:p w14:paraId="6BC65D8F" w14:textId="43FA01E7" w:rsidR="0014294C" w:rsidRDefault="0014294C">
      <w:r>
        <w:rPr>
          <w:noProof/>
        </w:rPr>
        <w:drawing>
          <wp:inline distT="0" distB="0" distL="0" distR="0" wp14:anchorId="443816B0" wp14:editId="1B41BCF0">
            <wp:extent cx="6819900" cy="3657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DAA17" w14:textId="6927D607" w:rsidR="0014294C" w:rsidRDefault="0014294C"/>
    <w:p w14:paraId="384AC5F3" w14:textId="5706F25E" w:rsidR="0014294C" w:rsidRDefault="0014294C">
      <w:r>
        <w:t>Admin user database</w:t>
      </w:r>
    </w:p>
    <w:p w14:paraId="2F186C7E" w14:textId="408CDCC3" w:rsidR="0014294C" w:rsidRDefault="0014294C"/>
    <w:p w14:paraId="76FDEBCB" w14:textId="736320CD" w:rsidR="0014294C" w:rsidRDefault="0014294C">
      <w:r>
        <w:rPr>
          <w:noProof/>
        </w:rPr>
        <w:drawing>
          <wp:inline distT="0" distB="0" distL="0" distR="0" wp14:anchorId="06C8CF0E" wp14:editId="133BACDC">
            <wp:extent cx="6848475" cy="36576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9BD32" w14:textId="3CEE511C" w:rsidR="0014294C" w:rsidRDefault="0014294C"/>
    <w:p w14:paraId="1DAA63BC" w14:textId="2CC0DE7E" w:rsidR="0014294C" w:rsidRDefault="0014294C"/>
    <w:p w14:paraId="7E244E47" w14:textId="51DBF713" w:rsidR="0014294C" w:rsidRDefault="0014294C"/>
    <w:p w14:paraId="7EA26259" w14:textId="36A3F75B" w:rsidR="0014294C" w:rsidRDefault="0014294C"/>
    <w:p w14:paraId="4B551DD2" w14:textId="69494799" w:rsidR="0014294C" w:rsidRDefault="0014294C">
      <w:r>
        <w:t>Admin User Account Control</w:t>
      </w:r>
    </w:p>
    <w:p w14:paraId="682538CA" w14:textId="3B4CB44A" w:rsidR="0014294C" w:rsidRDefault="0014294C"/>
    <w:p w14:paraId="44BCF4B3" w14:textId="32A746E2" w:rsidR="0014294C" w:rsidRDefault="0014294C">
      <w:r>
        <w:rPr>
          <w:noProof/>
        </w:rPr>
        <w:drawing>
          <wp:inline distT="0" distB="0" distL="0" distR="0" wp14:anchorId="112AFA4D" wp14:editId="23E576E1">
            <wp:extent cx="6819900" cy="3657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7269D" w14:textId="68713F0E" w:rsidR="0014294C" w:rsidRDefault="0014294C"/>
    <w:p w14:paraId="5B8CFD1C" w14:textId="51793AC2" w:rsidR="0014294C" w:rsidRDefault="0014294C">
      <w:r>
        <w:t>Admin Check Book Issuing</w:t>
      </w:r>
    </w:p>
    <w:p w14:paraId="12881B3B" w14:textId="32CFF7CC" w:rsidR="0014294C" w:rsidRDefault="0014294C"/>
    <w:p w14:paraId="6F622659" w14:textId="1EDE83C6" w:rsidR="0014294C" w:rsidRDefault="0014294C">
      <w:r>
        <w:rPr>
          <w:noProof/>
        </w:rPr>
        <w:drawing>
          <wp:inline distT="0" distB="0" distL="0" distR="0" wp14:anchorId="5487F8EA" wp14:editId="06914155">
            <wp:extent cx="6819900" cy="36480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211E7" w14:textId="0825B5FF" w:rsidR="0014294C" w:rsidRDefault="0014294C"/>
    <w:p w14:paraId="29C39A68" w14:textId="5007460C" w:rsidR="0014294C" w:rsidRDefault="0014294C"/>
    <w:p w14:paraId="42171207" w14:textId="0A1B5DF4" w:rsidR="0014294C" w:rsidRDefault="0014294C"/>
    <w:p w14:paraId="56F01116" w14:textId="52CC62B7" w:rsidR="0014294C" w:rsidRDefault="0014294C"/>
    <w:p w14:paraId="05F3EBA3" w14:textId="1B13486B" w:rsidR="0014294C" w:rsidRDefault="0014294C">
      <w:r>
        <w:t>User registration</w:t>
      </w:r>
    </w:p>
    <w:p w14:paraId="4DCDF5BB" w14:textId="7158DDFF" w:rsidR="0014294C" w:rsidRDefault="0014294C"/>
    <w:p w14:paraId="79498262" w14:textId="48578F9A" w:rsidR="0014294C" w:rsidRDefault="0014294C">
      <w:r>
        <w:rPr>
          <w:noProof/>
        </w:rPr>
        <w:drawing>
          <wp:inline distT="0" distB="0" distL="0" distR="0" wp14:anchorId="225DB3A4" wp14:editId="4B319615">
            <wp:extent cx="6858000" cy="3105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197EA" w14:textId="622CD6F8" w:rsidR="0014294C" w:rsidRDefault="0014294C"/>
    <w:p w14:paraId="6D3FC1A1" w14:textId="41F44003" w:rsidR="0014294C" w:rsidRDefault="0014294C"/>
    <w:p w14:paraId="52489D1D" w14:textId="766726E4" w:rsidR="0014294C" w:rsidRDefault="0014294C">
      <w:r>
        <w:rPr>
          <w:noProof/>
        </w:rPr>
        <w:drawing>
          <wp:inline distT="0" distB="0" distL="0" distR="0" wp14:anchorId="7AB8D6B4" wp14:editId="6A0FCA84">
            <wp:extent cx="6848475" cy="35242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BFFEC" w14:textId="74A5EDC1" w:rsidR="0014294C" w:rsidRDefault="0014294C"/>
    <w:p w14:paraId="1C9EEA0B" w14:textId="17857540" w:rsidR="0014294C" w:rsidRDefault="0014294C"/>
    <w:p w14:paraId="75EFD623" w14:textId="0CF6FE45" w:rsidR="0014294C" w:rsidRDefault="0014294C"/>
    <w:p w14:paraId="7A8552C9" w14:textId="67C5F249" w:rsidR="0014294C" w:rsidRDefault="0014294C"/>
    <w:p w14:paraId="2FECD1BB" w14:textId="2B36CC66" w:rsidR="0014294C" w:rsidRDefault="0014294C"/>
    <w:p w14:paraId="704C3A3F" w14:textId="376370E2" w:rsidR="0014294C" w:rsidRDefault="0014294C"/>
    <w:p w14:paraId="7CEE5A73" w14:textId="5F10F180" w:rsidR="0014294C" w:rsidRDefault="0014294C"/>
    <w:p w14:paraId="280DA1EE" w14:textId="2E09E68D" w:rsidR="0014294C" w:rsidRDefault="0014294C"/>
    <w:p w14:paraId="4CDE86D0" w14:textId="0FE6C05E" w:rsidR="0014294C" w:rsidRDefault="0014294C"/>
    <w:p w14:paraId="226E91B8" w14:textId="63CAE5BE" w:rsidR="0014294C" w:rsidRDefault="0014294C">
      <w:r>
        <w:t>User Login</w:t>
      </w:r>
    </w:p>
    <w:p w14:paraId="79DC8BDE" w14:textId="1CEEBD1C" w:rsidR="0014294C" w:rsidRDefault="0014294C"/>
    <w:p w14:paraId="0DD99F96" w14:textId="153D3E57" w:rsidR="0014294C" w:rsidRDefault="0014294C">
      <w:r>
        <w:rPr>
          <w:noProof/>
        </w:rPr>
        <w:drawing>
          <wp:inline distT="0" distB="0" distL="0" distR="0" wp14:anchorId="09178F7D" wp14:editId="503A9F3C">
            <wp:extent cx="6848475" cy="33623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D495F" w14:textId="6C44C36F" w:rsidR="0014294C" w:rsidRDefault="0014294C"/>
    <w:p w14:paraId="250A782E" w14:textId="5950C314" w:rsidR="0014294C" w:rsidRDefault="0014294C">
      <w:r>
        <w:t>User Welcome</w:t>
      </w:r>
    </w:p>
    <w:p w14:paraId="0A58AE89" w14:textId="072C7033" w:rsidR="0014294C" w:rsidRDefault="0014294C"/>
    <w:p w14:paraId="4ED9115E" w14:textId="0737DC02" w:rsidR="0014294C" w:rsidRDefault="0014294C">
      <w:r>
        <w:rPr>
          <w:noProof/>
        </w:rPr>
        <w:drawing>
          <wp:inline distT="0" distB="0" distL="0" distR="0" wp14:anchorId="26EB2762" wp14:editId="680A55DC">
            <wp:extent cx="6848475" cy="33718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FFBCB" w14:textId="6B6B3DA9" w:rsidR="0014294C" w:rsidRDefault="0014294C"/>
    <w:p w14:paraId="0C296EF7" w14:textId="2C92A2DE" w:rsidR="0014294C" w:rsidRDefault="0014294C"/>
    <w:p w14:paraId="107EEDC7" w14:textId="70749793" w:rsidR="0014294C" w:rsidRDefault="0014294C"/>
    <w:p w14:paraId="43E7C9A7" w14:textId="2E2FF132" w:rsidR="0014294C" w:rsidRDefault="0014294C"/>
    <w:p w14:paraId="0044E9BA" w14:textId="6EC740E3" w:rsidR="0014294C" w:rsidRDefault="0014294C"/>
    <w:p w14:paraId="6D1126C5" w14:textId="460947C8" w:rsidR="0014294C" w:rsidRDefault="0014294C"/>
    <w:p w14:paraId="6D139301" w14:textId="22FB74EB" w:rsidR="0014294C" w:rsidRDefault="0014294C"/>
    <w:p w14:paraId="23C1100C" w14:textId="70618BE3" w:rsidR="0014294C" w:rsidRDefault="0014294C">
      <w:r>
        <w:t>Transfer money</w:t>
      </w:r>
    </w:p>
    <w:p w14:paraId="69408636" w14:textId="6B69C478" w:rsidR="0014294C" w:rsidRDefault="0014294C"/>
    <w:p w14:paraId="53A31D4A" w14:textId="431FE179" w:rsidR="0014294C" w:rsidRDefault="0014294C">
      <w:r>
        <w:rPr>
          <w:noProof/>
        </w:rPr>
        <w:drawing>
          <wp:inline distT="0" distB="0" distL="0" distR="0" wp14:anchorId="2B199C1B" wp14:editId="7385A8FD">
            <wp:extent cx="6848475" cy="33813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9BDAB" w14:textId="2B8E1360" w:rsidR="0014294C" w:rsidRDefault="0014294C"/>
    <w:p w14:paraId="048A23F1" w14:textId="7E862BA0" w:rsidR="0014294C" w:rsidRDefault="0014294C">
      <w:r>
        <w:t>Request Check Book</w:t>
      </w:r>
    </w:p>
    <w:p w14:paraId="7C449487" w14:textId="6E030589" w:rsidR="0014294C" w:rsidRDefault="0014294C"/>
    <w:p w14:paraId="04F85AC6" w14:textId="0F8592F6" w:rsidR="0014294C" w:rsidRPr="003A798E" w:rsidRDefault="0014294C">
      <w:r>
        <w:rPr>
          <w:noProof/>
        </w:rPr>
        <w:drawing>
          <wp:inline distT="0" distB="0" distL="0" distR="0" wp14:anchorId="30E1A20B" wp14:editId="46784897">
            <wp:extent cx="6848475" cy="36576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4294C" w:rsidRPr="003A798E" w:rsidSect="00F72521">
      <w:footerReference w:type="even" r:id="rId17"/>
      <w:pgSz w:w="12240" w:h="15840" w:code="1"/>
      <w:pgMar w:top="720" w:right="720" w:bottom="1080" w:left="720" w:header="709" w:footer="432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58BB26" w14:textId="77777777" w:rsidR="0048483E" w:rsidRDefault="0048483E" w:rsidP="001205A1">
      <w:r>
        <w:separator/>
      </w:r>
    </w:p>
  </w:endnote>
  <w:endnote w:type="continuationSeparator" w:id="0">
    <w:p w14:paraId="28F8B535" w14:textId="77777777" w:rsidR="0048483E" w:rsidRDefault="0048483E" w:rsidP="00120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9788469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D6E76C7" w14:textId="77777777" w:rsidR="001205A1" w:rsidRDefault="001205A1" w:rsidP="001739D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7B0740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41CFB032" w14:textId="77777777" w:rsidR="001205A1" w:rsidRDefault="001205A1" w:rsidP="001205A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12A2C6" w14:textId="77777777" w:rsidR="0048483E" w:rsidRDefault="0048483E" w:rsidP="001205A1">
      <w:r>
        <w:separator/>
      </w:r>
    </w:p>
  </w:footnote>
  <w:footnote w:type="continuationSeparator" w:id="0">
    <w:p w14:paraId="6CA207C2" w14:textId="77777777" w:rsidR="0048483E" w:rsidRDefault="0048483E" w:rsidP="001205A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2521"/>
    <w:rsid w:val="000C22CC"/>
    <w:rsid w:val="000C4ED1"/>
    <w:rsid w:val="001205A1"/>
    <w:rsid w:val="00142538"/>
    <w:rsid w:val="0014294C"/>
    <w:rsid w:val="00154D3B"/>
    <w:rsid w:val="0021414D"/>
    <w:rsid w:val="002877E8"/>
    <w:rsid w:val="002E7C4E"/>
    <w:rsid w:val="0031055C"/>
    <w:rsid w:val="00371EE1"/>
    <w:rsid w:val="003A798E"/>
    <w:rsid w:val="00425A99"/>
    <w:rsid w:val="0048483E"/>
    <w:rsid w:val="005E6B25"/>
    <w:rsid w:val="005F4F46"/>
    <w:rsid w:val="006C60E6"/>
    <w:rsid w:val="006F508F"/>
    <w:rsid w:val="007B0740"/>
    <w:rsid w:val="007C1BAB"/>
    <w:rsid w:val="009C6907"/>
    <w:rsid w:val="00A15CF7"/>
    <w:rsid w:val="00A24793"/>
    <w:rsid w:val="00A81248"/>
    <w:rsid w:val="00C325F7"/>
    <w:rsid w:val="00C66528"/>
    <w:rsid w:val="00C915F0"/>
    <w:rsid w:val="00F72521"/>
    <w:rsid w:val="00FB65B8"/>
    <w:rsid w:val="00FC49AE"/>
    <w:rsid w:val="00FD2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D1A46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qFormat/>
    <w:rsid w:val="00FC49AE"/>
  </w:style>
  <w:style w:type="paragraph" w:styleId="Heading1">
    <w:name w:val="heading 1"/>
    <w:basedOn w:val="Normal"/>
    <w:next w:val="Normal"/>
    <w:link w:val="Heading1Char"/>
    <w:qFormat/>
    <w:rsid w:val="00C665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6F508F"/>
    <w:pPr>
      <w:keepNext/>
      <w:keepLines/>
      <w:outlineLvl w:val="1"/>
    </w:pPr>
    <w:rPr>
      <w:rFonts w:eastAsiaTheme="majorEastAsia" w:cstheme="majorBidi"/>
      <w:i/>
      <w:color w:val="009095" w:themeColor="accent2" w:themeShade="BF"/>
      <w:sz w:val="42"/>
      <w:szCs w:val="26"/>
    </w:rPr>
  </w:style>
  <w:style w:type="paragraph" w:styleId="Heading3">
    <w:name w:val="heading 3"/>
    <w:basedOn w:val="Normal"/>
    <w:next w:val="Normal"/>
    <w:link w:val="Heading3Char"/>
    <w:uiPriority w:val="2"/>
    <w:qFormat/>
    <w:rsid w:val="00C66528"/>
    <w:pPr>
      <w:keepNext/>
      <w:keepLines/>
      <w:outlineLvl w:val="2"/>
    </w:pPr>
    <w:rPr>
      <w:rFonts w:asciiTheme="majorHAnsi" w:eastAsiaTheme="majorEastAsia" w:hAnsiTheme="majorHAnsi" w:cstheme="majorBidi"/>
      <w:b/>
      <w:color w:val="123869" w:themeColor="accent1"/>
      <w:sz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C66528"/>
    <w:pPr>
      <w:keepNext/>
      <w:keepLines/>
      <w:outlineLvl w:val="3"/>
    </w:pPr>
    <w:rPr>
      <w:rFonts w:eastAsiaTheme="majorEastAsia" w:cstheme="majorBidi"/>
      <w:i/>
      <w:iCs/>
      <w:color w:val="000000" w:themeColor="text1"/>
      <w:sz w:val="32"/>
    </w:rPr>
  </w:style>
  <w:style w:type="paragraph" w:styleId="Heading5">
    <w:name w:val="heading 5"/>
    <w:basedOn w:val="Normal"/>
    <w:next w:val="Normal"/>
    <w:link w:val="Heading5Char"/>
    <w:uiPriority w:val="4"/>
    <w:qFormat/>
    <w:rsid w:val="00C66528"/>
    <w:pPr>
      <w:keepNext/>
      <w:keepLines/>
      <w:spacing w:line="192" w:lineRule="auto"/>
      <w:outlineLvl w:val="4"/>
    </w:pPr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A8124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528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C66528"/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6F508F"/>
    <w:rPr>
      <w:rFonts w:eastAsiaTheme="majorEastAsia" w:cstheme="majorBidi"/>
      <w:i/>
      <w:color w:val="009095" w:themeColor="accent2" w:themeShade="BF"/>
      <w:sz w:val="42"/>
      <w:szCs w:val="26"/>
    </w:rPr>
  </w:style>
  <w:style w:type="paragraph" w:customStyle="1" w:styleId="GraphicAnchor">
    <w:name w:val="Graphic Anchor"/>
    <w:basedOn w:val="Normal"/>
    <w:uiPriority w:val="7"/>
    <w:qFormat/>
    <w:rsid w:val="00A81248"/>
    <w:rPr>
      <w:sz w:val="10"/>
    </w:rPr>
  </w:style>
  <w:style w:type="character" w:customStyle="1" w:styleId="Heading3Char">
    <w:name w:val="Heading 3 Char"/>
    <w:basedOn w:val="DefaultParagraphFont"/>
    <w:link w:val="Heading3"/>
    <w:uiPriority w:val="2"/>
    <w:rsid w:val="00C66528"/>
    <w:rPr>
      <w:rFonts w:asciiTheme="majorHAnsi" w:eastAsiaTheme="majorEastAsia" w:hAnsiTheme="majorHAnsi" w:cstheme="majorBidi"/>
      <w:b/>
      <w:color w:val="123869" w:themeColor="accent1"/>
      <w:sz w:val="36"/>
    </w:rPr>
  </w:style>
  <w:style w:type="character" w:customStyle="1" w:styleId="Heading4Char">
    <w:name w:val="Heading 4 Char"/>
    <w:basedOn w:val="DefaultParagraphFont"/>
    <w:link w:val="Heading4"/>
    <w:uiPriority w:val="3"/>
    <w:rsid w:val="00C66528"/>
    <w:rPr>
      <w:rFonts w:eastAsiaTheme="majorEastAsia" w:cstheme="majorBidi"/>
      <w:i/>
      <w:iCs/>
      <w:color w:val="000000" w:themeColor="text1"/>
      <w:sz w:val="32"/>
    </w:rPr>
  </w:style>
  <w:style w:type="paragraph" w:customStyle="1" w:styleId="Text">
    <w:name w:val="Text"/>
    <w:basedOn w:val="Normal"/>
    <w:uiPriority w:val="5"/>
    <w:qFormat/>
    <w:rsid w:val="00C66528"/>
    <w:rPr>
      <w:i/>
      <w:color w:val="000000" w:themeColor="text1"/>
      <w:sz w:val="28"/>
    </w:rPr>
  </w:style>
  <w:style w:type="paragraph" w:styleId="Header">
    <w:name w:val="header"/>
    <w:basedOn w:val="Normal"/>
    <w:link w:val="HeaderChar"/>
    <w:uiPriority w:val="99"/>
    <w:rsid w:val="00C665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6528"/>
  </w:style>
  <w:style w:type="paragraph" w:styleId="Footer">
    <w:name w:val="footer"/>
    <w:basedOn w:val="Normal"/>
    <w:link w:val="FooterChar"/>
    <w:uiPriority w:val="99"/>
    <w:rsid w:val="006F508F"/>
    <w:pPr>
      <w:tabs>
        <w:tab w:val="center" w:pos="4680"/>
        <w:tab w:val="right" w:pos="9360"/>
      </w:tabs>
    </w:pPr>
    <w:rPr>
      <w:rFonts w:asciiTheme="majorHAnsi" w:hAnsiTheme="majorHAnsi"/>
      <w:color w:val="595959" w:themeColor="text1" w:themeTint="A6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6F508F"/>
    <w:rPr>
      <w:rFonts w:asciiTheme="majorHAnsi" w:hAnsiTheme="majorHAnsi"/>
      <w:color w:val="595959" w:themeColor="text1" w:themeTint="A6"/>
      <w:sz w:val="20"/>
    </w:rPr>
  </w:style>
  <w:style w:type="character" w:styleId="PageNumber">
    <w:name w:val="page number"/>
    <w:basedOn w:val="DefaultParagraphFont"/>
    <w:uiPriority w:val="99"/>
    <w:semiHidden/>
    <w:rsid w:val="001205A1"/>
  </w:style>
  <w:style w:type="character" w:customStyle="1" w:styleId="Heading5Char">
    <w:name w:val="Heading 5 Char"/>
    <w:basedOn w:val="DefaultParagraphFont"/>
    <w:link w:val="Heading5"/>
    <w:uiPriority w:val="4"/>
    <w:rsid w:val="00C66528"/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styleId="PlaceholderText">
    <w:name w:val="Placeholder Text"/>
    <w:basedOn w:val="DefaultParagraphFont"/>
    <w:uiPriority w:val="99"/>
    <w:semiHidden/>
    <w:rsid w:val="00C66528"/>
    <w:rPr>
      <w:color w:val="808080"/>
    </w:rPr>
  </w:style>
  <w:style w:type="character" w:styleId="Emphasis">
    <w:name w:val="Emphasis"/>
    <w:basedOn w:val="DefaultParagraphFont"/>
    <w:uiPriority w:val="20"/>
    <w:qFormat/>
    <w:rsid w:val="006F508F"/>
    <w:rPr>
      <w:i w:val="0"/>
      <w:iCs/>
      <w:color w:val="009095" w:themeColor="accent2" w:themeShade="BF"/>
    </w:rPr>
  </w:style>
  <w:style w:type="paragraph" w:styleId="Quote">
    <w:name w:val="Quote"/>
    <w:basedOn w:val="Normal"/>
    <w:next w:val="Normal"/>
    <w:link w:val="QuoteChar"/>
    <w:uiPriority w:val="29"/>
    <w:qFormat/>
    <w:rsid w:val="00FC49AE"/>
    <w:pPr>
      <w:spacing w:line="192" w:lineRule="auto"/>
      <w:jc w:val="center"/>
    </w:pPr>
    <w:rPr>
      <w:rFonts w:asciiTheme="majorHAnsi" w:hAnsiTheme="majorHAnsi"/>
      <w:iCs/>
      <w:color w:val="123869" w:themeColor="accent1"/>
      <w:sz w:val="76"/>
    </w:rPr>
  </w:style>
  <w:style w:type="character" w:customStyle="1" w:styleId="QuoteChar">
    <w:name w:val="Quote Char"/>
    <w:basedOn w:val="DefaultParagraphFont"/>
    <w:link w:val="Quote"/>
    <w:uiPriority w:val="29"/>
    <w:rsid w:val="00FC49AE"/>
    <w:rPr>
      <w:rFonts w:asciiTheme="majorHAnsi" w:hAnsiTheme="majorHAnsi"/>
      <w:iCs/>
      <w:color w:val="123869" w:themeColor="accent1"/>
      <w:sz w:val="76"/>
    </w:rPr>
  </w:style>
  <w:style w:type="character" w:styleId="Hyperlink">
    <w:name w:val="Hyperlink"/>
    <w:basedOn w:val="DefaultParagraphFont"/>
    <w:uiPriority w:val="99"/>
    <w:semiHidden/>
    <w:rsid w:val="00F7252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rsid w:val="00F72521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github.com/SameerKhan0411/ICIN_Bank.git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han\AppData\Roaming\Microsoft\Templates\Jazzy%20student%20report.dotx" TargetMode="External"/></Relationships>
</file>

<file path=word/theme/theme1.xml><?xml version="1.0" encoding="utf-8"?>
<a:theme xmlns:a="http://schemas.openxmlformats.org/drawingml/2006/main" name="CSR">
  <a:themeElements>
    <a:clrScheme name="CSR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123869"/>
      </a:accent1>
      <a:accent2>
        <a:srgbClr val="00C1C7"/>
      </a:accent2>
      <a:accent3>
        <a:srgbClr val="EDF0F4"/>
      </a:accent3>
      <a:accent4>
        <a:srgbClr val="ECFBFB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Black Georgia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SR" id="{37F35FE8-81C2-834E-B0F5-A2BA747F975B}" vid="{780CE211-85CD-264E-8CB1-DEA4BD2090A5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Jazzy student report.dotx</Template>
  <TotalTime>0</TotalTime>
  <Pages>7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2022-05-29T09:58:00Z</dcterms:created>
  <dcterms:modified xsi:type="dcterms:W3CDTF">2022-05-29T10:09:00Z</dcterms:modified>
</cp:coreProperties>
</file>